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>
      <w:pPr>
        <w:rPr>
          <w:sz w:val="32"/>
          <w:szCs w:val="32"/>
        </w:rPr>
      </w:pPr>
    </w:p>
    <w:p w:rsidR="00940F89" w:rsidRPr="000960A5" w:rsidRDefault="00D906F6" w:rsidP="00940F89">
      <w:pPr>
        <w:jc w:val="right"/>
        <w:rPr>
          <w:sz w:val="32"/>
          <w:szCs w:val="32"/>
        </w:rPr>
      </w:pPr>
      <w:r w:rsidRPr="000960A5">
        <w:rPr>
          <w:sz w:val="32"/>
          <w:szCs w:val="32"/>
        </w:rPr>
        <w:t xml:space="preserve">Sitio Web </w:t>
      </w:r>
      <w:r w:rsidR="001409EE" w:rsidRPr="001409EE">
        <w:rPr>
          <w:sz w:val="32"/>
          <w:szCs w:val="32"/>
        </w:rPr>
        <w:t>TIC-InnovaEdu.</w:t>
      </w:r>
    </w:p>
    <w:p w:rsidR="00940F89" w:rsidRPr="000960A5" w:rsidRDefault="00940F89" w:rsidP="00940F89">
      <w:pPr>
        <w:jc w:val="right"/>
        <w:rPr>
          <w:sz w:val="32"/>
          <w:szCs w:val="32"/>
        </w:rPr>
      </w:pPr>
      <w:r w:rsidRPr="000960A5">
        <w:rPr>
          <w:sz w:val="32"/>
          <w:szCs w:val="32"/>
        </w:rPr>
        <w:t xml:space="preserve">Documento de </w:t>
      </w:r>
      <w:r w:rsidR="00234400" w:rsidRPr="000960A5">
        <w:rPr>
          <w:sz w:val="32"/>
          <w:szCs w:val="32"/>
        </w:rPr>
        <w:t>Requerimientos</w:t>
      </w:r>
      <w:r w:rsidR="004F169A" w:rsidRPr="000960A5">
        <w:rPr>
          <w:sz w:val="32"/>
          <w:szCs w:val="32"/>
        </w:rPr>
        <w:t xml:space="preserve"> Cliente</w:t>
      </w:r>
    </w:p>
    <w:p w:rsidR="00940F89" w:rsidRPr="000960A5" w:rsidRDefault="00D906F6" w:rsidP="00D906F6">
      <w:pPr>
        <w:jc w:val="right"/>
        <w:rPr>
          <w:sz w:val="32"/>
          <w:szCs w:val="32"/>
        </w:rPr>
      </w:pPr>
      <w:r w:rsidRPr="000960A5">
        <w:rPr>
          <w:sz w:val="32"/>
          <w:szCs w:val="32"/>
        </w:rPr>
        <w:t>Versión 1.0</w:t>
      </w:r>
    </w:p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Default="00EB69EC" w:rsidP="00940F89">
      <w:r>
        <w:t xml:space="preserve">                                                                                               Integrante:</w:t>
      </w:r>
    </w:p>
    <w:p w:rsidR="00EB69EC" w:rsidRPr="000960A5" w:rsidRDefault="00EB69EC" w:rsidP="00EB69EC">
      <w:pPr>
        <w:pStyle w:val="Prrafodelista"/>
        <w:numPr>
          <w:ilvl w:val="0"/>
          <w:numId w:val="10"/>
        </w:numPr>
      </w:pPr>
      <w:r>
        <w:t xml:space="preserve">Dirly Caicedo </w:t>
      </w:r>
    </w:p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/>
    <w:p w:rsidR="00940F89" w:rsidRPr="000960A5" w:rsidRDefault="00940F89" w:rsidP="00940F89">
      <w:pPr>
        <w:rPr>
          <w:sz w:val="32"/>
          <w:szCs w:val="32"/>
        </w:rPr>
      </w:pPr>
    </w:p>
    <w:p w:rsidR="00940F89" w:rsidRPr="000960A5" w:rsidRDefault="00940F89" w:rsidP="00940F89"/>
    <w:p w:rsidR="0094172F" w:rsidRPr="000960A5" w:rsidRDefault="0094172F">
      <w:pPr>
        <w:sectPr w:rsidR="0094172F" w:rsidRPr="000960A5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468E5" w:rsidRPr="000960A5" w:rsidRDefault="004468E5"/>
    <w:p w:rsidR="0034006E" w:rsidRPr="000960A5" w:rsidRDefault="0034006E" w:rsidP="0034006E">
      <w:pPr>
        <w:pStyle w:val="Ttulo"/>
        <w:rPr>
          <w:rFonts w:ascii="Times New Roman" w:hAnsi="Times New Roman"/>
          <w:sz w:val="28"/>
          <w:szCs w:val="28"/>
          <w:lang w:val="es-ES"/>
        </w:rPr>
      </w:pPr>
      <w:r w:rsidRPr="000960A5">
        <w:rPr>
          <w:rFonts w:ascii="Times New Roman" w:hAnsi="Times New Roman"/>
          <w:sz w:val="28"/>
          <w:szCs w:val="28"/>
          <w:lang w:val="es-ES"/>
        </w:rPr>
        <w:t>HISTORIAL DE REVISIONES</w:t>
      </w:r>
    </w:p>
    <w:p w:rsidR="0034006E" w:rsidRPr="000960A5" w:rsidRDefault="0034006E" w:rsidP="0034006E"/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34006E" w:rsidRPr="000960A5">
        <w:tc>
          <w:tcPr>
            <w:tcW w:w="2304" w:type="dxa"/>
          </w:tcPr>
          <w:p w:rsidR="0034006E" w:rsidRPr="000960A5" w:rsidRDefault="0034006E" w:rsidP="001739AC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 w:rsidRPr="000960A5">
              <w:rPr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152" w:type="dxa"/>
          </w:tcPr>
          <w:p w:rsidR="0034006E" w:rsidRPr="000960A5" w:rsidRDefault="0034006E" w:rsidP="001739AC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 w:rsidRPr="000960A5">
              <w:rPr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3744" w:type="dxa"/>
          </w:tcPr>
          <w:p w:rsidR="0034006E" w:rsidRPr="000960A5" w:rsidRDefault="0034006E" w:rsidP="001739AC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 w:rsidRPr="000960A5">
              <w:rPr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304" w:type="dxa"/>
          </w:tcPr>
          <w:p w:rsidR="0034006E" w:rsidRPr="000960A5" w:rsidRDefault="0034006E" w:rsidP="001739AC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 w:rsidRPr="000960A5">
              <w:rPr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34006E" w:rsidRPr="000960A5">
        <w:tc>
          <w:tcPr>
            <w:tcW w:w="2304" w:type="dxa"/>
          </w:tcPr>
          <w:p w:rsidR="0034006E" w:rsidRPr="000960A5" w:rsidRDefault="001F1951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</w:t>
            </w:r>
            <w:r w:rsidR="00097D25">
              <w:rPr>
                <w:sz w:val="24"/>
                <w:szCs w:val="24"/>
                <w:lang w:val="es-ES"/>
              </w:rPr>
              <w:t>8</w:t>
            </w:r>
            <w:r w:rsidR="00D906F6" w:rsidRPr="000960A5">
              <w:rPr>
                <w:sz w:val="24"/>
                <w:szCs w:val="24"/>
                <w:lang w:val="es-ES"/>
              </w:rPr>
              <w:t xml:space="preserve"> </w:t>
            </w:r>
            <w:r w:rsidR="00097D25">
              <w:rPr>
                <w:sz w:val="24"/>
                <w:szCs w:val="24"/>
                <w:lang w:val="es-ES"/>
              </w:rPr>
              <w:t>junio</w:t>
            </w:r>
            <w:r w:rsidR="00D906F6" w:rsidRPr="000960A5">
              <w:rPr>
                <w:sz w:val="24"/>
                <w:szCs w:val="24"/>
                <w:lang w:val="es-ES"/>
              </w:rPr>
              <w:t xml:space="preserve"> 20</w:t>
            </w:r>
            <w:r w:rsidR="001409EE">
              <w:rPr>
                <w:sz w:val="24"/>
                <w:szCs w:val="24"/>
                <w:lang w:val="es-ES"/>
              </w:rPr>
              <w:t>24</w:t>
            </w:r>
          </w:p>
        </w:tc>
        <w:tc>
          <w:tcPr>
            <w:tcW w:w="1152" w:type="dxa"/>
          </w:tcPr>
          <w:p w:rsidR="0034006E" w:rsidRPr="000960A5" w:rsidRDefault="00D906F6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 w:rsidRPr="000960A5"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1409EE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Funcionalidades de registro y autenticación de usuarios.</w:t>
            </w:r>
          </w:p>
        </w:tc>
        <w:tc>
          <w:tcPr>
            <w:tcW w:w="2304" w:type="dxa"/>
          </w:tcPr>
          <w:p w:rsidR="0034006E" w:rsidRPr="000960A5" w:rsidRDefault="001409EE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08 junio 2024</w:t>
            </w:r>
          </w:p>
        </w:tc>
        <w:tc>
          <w:tcPr>
            <w:tcW w:w="1152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Creación de perfiles de usuario.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</w:t>
            </w:r>
            <w:r w:rsidR="000B5F26">
              <w:rPr>
                <w:sz w:val="24"/>
                <w:szCs w:val="24"/>
                <w:lang w:val="es-ES"/>
              </w:rPr>
              <w:t>8</w:t>
            </w:r>
            <w:r>
              <w:rPr>
                <w:sz w:val="24"/>
                <w:szCs w:val="24"/>
                <w:lang w:val="es-ES"/>
              </w:rPr>
              <w:t xml:space="preserve">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Configuración de Partidas de dominó para practicar multiplicación y división.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09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Lógica de Juego que siga las reglas estándares de dominó </w:t>
            </w:r>
            <w:r w:rsidR="00EB69EC">
              <w:rPr>
                <w:sz w:val="24"/>
                <w:szCs w:val="24"/>
                <w:lang w:val="es-ES"/>
              </w:rPr>
              <w:t xml:space="preserve">adaptadas para operaciones matemáticas. </w:t>
            </w:r>
            <w:r>
              <w:rPr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B5F26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09</w:t>
            </w:r>
            <w:r w:rsidR="00097D25">
              <w:rPr>
                <w:sz w:val="24"/>
                <w:szCs w:val="24"/>
                <w:lang w:val="es-ES"/>
              </w:rPr>
              <w:t xml:space="preserve">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EB69EC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Sistema de p</w:t>
            </w:r>
            <w:r w:rsidR="00097D25">
              <w:rPr>
                <w:sz w:val="24"/>
                <w:szCs w:val="24"/>
                <w:lang w:val="es-ES"/>
              </w:rPr>
              <w:t>untuación y resultado</w:t>
            </w:r>
            <w:r>
              <w:rPr>
                <w:sz w:val="24"/>
                <w:szCs w:val="24"/>
                <w:lang w:val="es-ES"/>
              </w:rPr>
              <w:t>s basado en operaciones correctas y tiempo empleado.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B5F26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09</w:t>
            </w:r>
            <w:r w:rsidR="00097D25">
              <w:rPr>
                <w:sz w:val="24"/>
                <w:szCs w:val="24"/>
                <w:lang w:val="es-ES"/>
              </w:rPr>
              <w:t xml:space="preserve">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Almacenamiento </w:t>
            </w:r>
            <w:r w:rsidR="00EB69EC">
              <w:rPr>
                <w:sz w:val="24"/>
                <w:szCs w:val="24"/>
                <w:lang w:val="es-ES"/>
              </w:rPr>
              <w:t>seguro de datos de partidas, perfiles y estadísticas de usuarios.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9B43FC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  <w:r w:rsidR="000B5F26">
              <w:rPr>
                <w:sz w:val="24"/>
                <w:szCs w:val="24"/>
                <w:lang w:val="es-ES"/>
              </w:rPr>
              <w:t>0</w:t>
            </w:r>
            <w:r w:rsidR="00097D25">
              <w:rPr>
                <w:sz w:val="24"/>
                <w:szCs w:val="24"/>
                <w:lang w:val="es-ES"/>
              </w:rPr>
              <w:t xml:space="preserve">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Interfaz de usuario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  <w:tr w:rsidR="00097D25" w:rsidRPr="000960A5">
        <w:tc>
          <w:tcPr>
            <w:tcW w:w="2304" w:type="dxa"/>
          </w:tcPr>
          <w:p w:rsidR="00097D25" w:rsidRPr="000960A5" w:rsidRDefault="000B5F26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  <w:r w:rsidR="00097D25">
              <w:rPr>
                <w:sz w:val="24"/>
                <w:szCs w:val="24"/>
                <w:lang w:val="es-ES"/>
              </w:rPr>
              <w:t>0 junio 2024</w:t>
            </w:r>
          </w:p>
        </w:tc>
        <w:tc>
          <w:tcPr>
            <w:tcW w:w="1152" w:type="dxa"/>
          </w:tcPr>
          <w:p w:rsidR="00097D2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744" w:type="dxa"/>
          </w:tcPr>
          <w:p w:rsidR="00097D25" w:rsidRPr="000960A5" w:rsidRDefault="00EB69EC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Alto rendimiento, seguridad de dato, facilidad de uso.</w:t>
            </w:r>
          </w:p>
        </w:tc>
        <w:tc>
          <w:tcPr>
            <w:tcW w:w="2304" w:type="dxa"/>
          </w:tcPr>
          <w:p w:rsidR="00097D25" w:rsidRPr="000960A5" w:rsidRDefault="00097D25" w:rsidP="00097D25">
            <w:pPr>
              <w:pStyle w:val="Tabletext"/>
              <w:spacing w:after="0" w:line="240" w:lineRule="auto"/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Dirly Caicedo</w:t>
            </w:r>
          </w:p>
        </w:tc>
      </w:tr>
    </w:tbl>
    <w:p w:rsidR="00D5709E" w:rsidRPr="000960A5" w:rsidRDefault="00D5709E"/>
    <w:p w:rsidR="00D5709E" w:rsidRDefault="00D5709E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EB69EC" w:rsidRDefault="00EB69EC"/>
    <w:p w:rsidR="00D5709E" w:rsidRDefault="00D5709E"/>
    <w:p w:rsidR="00001401" w:rsidRDefault="00001401"/>
    <w:p w:rsidR="000B5F26" w:rsidRDefault="000B5F26"/>
    <w:p w:rsidR="000B5F26" w:rsidRDefault="000B5F26"/>
    <w:p w:rsidR="000B5F26" w:rsidRDefault="000B5F26"/>
    <w:p w:rsidR="00001401" w:rsidRDefault="00001401"/>
    <w:p w:rsidR="00001401" w:rsidRDefault="00001401" w:rsidP="00001401"/>
    <w:p w:rsidR="000B5F26" w:rsidRPr="000B5F26" w:rsidRDefault="000B5F26" w:rsidP="000B5F26">
      <w:pPr>
        <w:rPr>
          <w:b/>
          <w:bCs/>
          <w:sz w:val="28"/>
          <w:lang w:val="es-CO"/>
        </w:rPr>
      </w:pPr>
      <w:r w:rsidRPr="000B5F26">
        <w:rPr>
          <w:b/>
          <w:bCs/>
          <w:sz w:val="28"/>
          <w:lang w:val="es-CO"/>
        </w:rPr>
        <w:t>Índice:</w:t>
      </w:r>
    </w:p>
    <w:p w:rsidR="000B5F26" w:rsidRPr="000B5F26" w:rsidRDefault="000B5F26" w:rsidP="000B5F26">
      <w:pPr>
        <w:rPr>
          <w:b/>
          <w:bCs/>
          <w:sz w:val="28"/>
          <w:lang w:val="es-CO"/>
        </w:rPr>
      </w:pPr>
    </w:p>
    <w:p w:rsidR="000B5F26" w:rsidRPr="000B5F26" w:rsidRDefault="000B5F26" w:rsidP="000B5F26">
      <w:pPr>
        <w:numPr>
          <w:ilvl w:val="0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Introducción</w:t>
      </w:r>
    </w:p>
    <w:p w:rsidR="000B5F26" w:rsidRPr="000B5F26" w:rsidRDefault="000B5F26" w:rsidP="000B5F26">
      <w:pPr>
        <w:numPr>
          <w:ilvl w:val="0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Objetivo del Proyecto</w:t>
      </w:r>
    </w:p>
    <w:p w:rsidR="000B5F26" w:rsidRPr="000B5F26" w:rsidRDefault="000B5F26" w:rsidP="000B5F26">
      <w:pPr>
        <w:numPr>
          <w:ilvl w:val="0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Descripción General del Sistema</w:t>
      </w:r>
    </w:p>
    <w:p w:rsidR="000B5F26" w:rsidRPr="000B5F26" w:rsidRDefault="000B5F26" w:rsidP="000B5F26">
      <w:pPr>
        <w:numPr>
          <w:ilvl w:val="0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 xml:space="preserve">Requerimientos Funcionales 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RF-01: Registro y Autenticación de Usuarios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RF-02: Creación de Perfiles de Usuario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RF-03: Configuración de Partidas de Dominó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RF-04: Lógica del Juego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RF-05: Puntuación y Resultados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RF-06: Almacenamiento de Datos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RF-07: Interfaz de Usuario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RF-08: Modo Multijugador</w:t>
      </w:r>
    </w:p>
    <w:p w:rsidR="000B5F26" w:rsidRPr="000B5F26" w:rsidRDefault="000B5F26" w:rsidP="000B5F26">
      <w:pPr>
        <w:numPr>
          <w:ilvl w:val="0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 xml:space="preserve">Requerimientos No Funcionales 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RNF-01: Rendimiento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RNF-02: Seguridad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lang w:val="es-CO"/>
        </w:rPr>
      </w:pPr>
      <w:r w:rsidRPr="000B5F26">
        <w:rPr>
          <w:lang w:val="es-CO"/>
        </w:rPr>
        <w:t>RNF-03: Usabilidad</w:t>
      </w:r>
    </w:p>
    <w:p w:rsidR="000B5F26" w:rsidRPr="000B5F26" w:rsidRDefault="000B5F26" w:rsidP="000B5F26">
      <w:pPr>
        <w:numPr>
          <w:ilvl w:val="1"/>
          <w:numId w:val="12"/>
        </w:numPr>
        <w:spacing w:line="600" w:lineRule="auto"/>
        <w:rPr>
          <w:sz w:val="28"/>
          <w:lang w:val="es-CO"/>
        </w:rPr>
      </w:pPr>
      <w:r w:rsidRPr="000B5F26">
        <w:rPr>
          <w:lang w:val="es-CO"/>
        </w:rPr>
        <w:t>RNF-04: Compatibilidad</w:t>
      </w:r>
    </w:p>
    <w:p w:rsidR="00001401" w:rsidRPr="000B5F26" w:rsidRDefault="00001401" w:rsidP="00001401">
      <w:pPr>
        <w:rPr>
          <w:sz w:val="28"/>
        </w:rPr>
      </w:pPr>
    </w:p>
    <w:p w:rsidR="00D62985" w:rsidRDefault="00D62985" w:rsidP="00001401"/>
    <w:p w:rsidR="00D62985" w:rsidRDefault="00D62985" w:rsidP="00001401"/>
    <w:p w:rsidR="00D62985" w:rsidRDefault="00D62985" w:rsidP="00001401"/>
    <w:p w:rsidR="00D62985" w:rsidRDefault="00D62985" w:rsidP="00CF3636">
      <w:pPr>
        <w:pStyle w:val="Prrafodelista"/>
        <w:numPr>
          <w:ilvl w:val="0"/>
          <w:numId w:val="14"/>
        </w:numPr>
        <w:spacing w:line="360" w:lineRule="auto"/>
        <w:ind w:left="360"/>
        <w:rPr>
          <w:b/>
        </w:rPr>
      </w:pPr>
      <w:r w:rsidRPr="000B5F26">
        <w:rPr>
          <w:b/>
        </w:rPr>
        <w:t>Introducción</w:t>
      </w:r>
    </w:p>
    <w:p w:rsidR="00CF3636" w:rsidRPr="000B5F26" w:rsidRDefault="00CF3636" w:rsidP="00CF3636">
      <w:pPr>
        <w:pStyle w:val="Prrafodelista"/>
        <w:spacing w:line="360" w:lineRule="auto"/>
        <w:ind w:left="360"/>
        <w:rPr>
          <w:b/>
        </w:rPr>
      </w:pPr>
    </w:p>
    <w:p w:rsidR="005F1A10" w:rsidRDefault="005F1A10" w:rsidP="00CF3636">
      <w:pPr>
        <w:spacing w:line="360" w:lineRule="auto"/>
      </w:pPr>
      <w:r>
        <w:t>Este documento especifica los requerimientos para el desarrollo de la aplicación TIC-</w:t>
      </w:r>
      <w:proofErr w:type="spellStart"/>
      <w:r>
        <w:t>InnovaEdu</w:t>
      </w:r>
      <w:proofErr w:type="spellEnd"/>
      <w:r>
        <w:t>, centrada en un juego educativo de dominó denominado "</w:t>
      </w:r>
      <w:proofErr w:type="spellStart"/>
      <w:r>
        <w:t>DomiMath</w:t>
      </w:r>
      <w:proofErr w:type="spellEnd"/>
      <w:r>
        <w:t>". La aplicación está diseñada para reforzar las habilidades de multiplicación y división de los estudiantes de una manera interactiva y atractiva.</w:t>
      </w:r>
    </w:p>
    <w:p w:rsidR="00CF3636" w:rsidRDefault="00CF3636" w:rsidP="00CF3636">
      <w:pPr>
        <w:spacing w:line="360" w:lineRule="auto"/>
      </w:pPr>
    </w:p>
    <w:p w:rsidR="005F1A10" w:rsidRDefault="005F1A10" w:rsidP="00CF3636">
      <w:pPr>
        <w:spacing w:line="360" w:lineRule="auto"/>
      </w:pPr>
      <w:proofErr w:type="spellStart"/>
      <w:r>
        <w:t>DomiMath</w:t>
      </w:r>
      <w:proofErr w:type="spellEnd"/>
      <w:r>
        <w:t xml:space="preserve"> combina el clásico juego de dominó con desafíos matemáticos, creando una experiencia de aprendizaje única. Esta aplicación surge como respuesta a la necesidad de herramientas educativas innovadoras que puedan motivar a los estudiantes a practicar y mejorar sus habilidades matemáticas de una manera divertida.</w:t>
      </w:r>
    </w:p>
    <w:p w:rsidR="00CF3636" w:rsidRDefault="00CF3636" w:rsidP="00CF3636">
      <w:pPr>
        <w:spacing w:line="360" w:lineRule="auto"/>
      </w:pPr>
    </w:p>
    <w:p w:rsidR="00D62985" w:rsidRDefault="005F1A10" w:rsidP="00CF3636">
      <w:pPr>
        <w:spacing w:line="360" w:lineRule="auto"/>
      </w:pPr>
      <w:r>
        <w:t>El documento detalla los requerimientos funcionales y no funcionales del sistema, proporcionando una base sólida para el desarrollo y la implementación de la aplicación. También se incluyen aspectos como la interfaz de usuario, la lógica del juego, el almacenamiento de datos y las consideraciones de seguridad.</w:t>
      </w: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276" w:lineRule="auto"/>
      </w:pPr>
    </w:p>
    <w:p w:rsidR="00CF3636" w:rsidRDefault="00CF3636" w:rsidP="00CF3636">
      <w:pPr>
        <w:spacing w:line="480" w:lineRule="auto"/>
      </w:pPr>
    </w:p>
    <w:p w:rsidR="00D62985" w:rsidRPr="000B5F26" w:rsidRDefault="00D62985" w:rsidP="00CF3636">
      <w:pPr>
        <w:pStyle w:val="Prrafodelista"/>
        <w:numPr>
          <w:ilvl w:val="0"/>
          <w:numId w:val="14"/>
        </w:numPr>
        <w:spacing w:line="480" w:lineRule="auto"/>
        <w:rPr>
          <w:b/>
          <w:lang w:val="es-EC"/>
        </w:rPr>
      </w:pPr>
      <w:r w:rsidRPr="000B5F26">
        <w:rPr>
          <w:b/>
          <w:lang w:val="es-EC"/>
        </w:rPr>
        <w:lastRenderedPageBreak/>
        <w:t>Objetivo del Proyecto</w:t>
      </w:r>
    </w:p>
    <w:p w:rsidR="00CF3636" w:rsidRDefault="00CF3636" w:rsidP="00CF3636">
      <w:pPr>
        <w:pStyle w:val="whitespace-pre-wrap"/>
        <w:spacing w:line="480" w:lineRule="auto"/>
      </w:pPr>
      <w:r>
        <w:t>El objetivo principal del proyecto es desarrollar una aplicación educativa interactiva llamada "</w:t>
      </w:r>
      <w:proofErr w:type="spellStart"/>
      <w:r>
        <w:t>DomiMath</w:t>
      </w:r>
      <w:proofErr w:type="spellEnd"/>
      <w:r>
        <w:t>" que ayude a los estudiantes a mejorar sus habilidades matemáticas, específicamente en multiplicación y división, a través de un juego de dominó adaptado.</w:t>
      </w:r>
    </w:p>
    <w:p w:rsidR="00CF3636" w:rsidRDefault="00CF3636" w:rsidP="00CF3636">
      <w:pPr>
        <w:pStyle w:val="whitespace-pre-wrap"/>
        <w:spacing w:line="480" w:lineRule="auto"/>
      </w:pPr>
      <w:r>
        <w:t>Los objetivos específicos incluyen:</w:t>
      </w:r>
    </w:p>
    <w:p w:rsidR="00CF3636" w:rsidRDefault="00CF3636" w:rsidP="00CF3636">
      <w:pPr>
        <w:pStyle w:val="whitespace-normal"/>
        <w:numPr>
          <w:ilvl w:val="0"/>
          <w:numId w:val="15"/>
        </w:numPr>
        <w:spacing w:line="480" w:lineRule="auto"/>
      </w:pPr>
      <w:r>
        <w:t>Crear un</w:t>
      </w:r>
      <w:r>
        <w:t xml:space="preserve"> juego</w:t>
      </w:r>
      <w:r>
        <w:t xml:space="preserve"> educativ</w:t>
      </w:r>
      <w:r>
        <w:t>o</w:t>
      </w:r>
      <w:r>
        <w:t xml:space="preserve"> atractiv</w:t>
      </w:r>
      <w:r>
        <w:t>o</w:t>
      </w:r>
      <w:r>
        <w:t xml:space="preserve"> y fácil de usar que motive a los estudiantes a practicar operaciones matemáticas.</w:t>
      </w:r>
    </w:p>
    <w:p w:rsidR="00CF3636" w:rsidRDefault="00CF3636" w:rsidP="00CF3636">
      <w:pPr>
        <w:pStyle w:val="whitespace-normal"/>
        <w:numPr>
          <w:ilvl w:val="0"/>
          <w:numId w:val="15"/>
        </w:numPr>
        <w:spacing w:line="480" w:lineRule="auto"/>
      </w:pPr>
      <w:r>
        <w:t>Implementar un sistema de juego basado en las reglas del dominó, adaptado para incluir operaciones de multiplicación y división.</w:t>
      </w:r>
    </w:p>
    <w:p w:rsidR="00CF3636" w:rsidRDefault="00CF3636" w:rsidP="00CF3636">
      <w:pPr>
        <w:pStyle w:val="whitespace-normal"/>
        <w:numPr>
          <w:ilvl w:val="0"/>
          <w:numId w:val="15"/>
        </w:numPr>
        <w:spacing w:line="480" w:lineRule="auto"/>
      </w:pPr>
      <w:r>
        <w:t>Desarrollar un sistema de puntuación y seguimiento de progreso que permita a los estudiantes y educadores monitorear el avance en el aprendizaje.</w:t>
      </w:r>
    </w:p>
    <w:p w:rsidR="00CF3636" w:rsidRDefault="00CF3636" w:rsidP="00CF3636">
      <w:pPr>
        <w:pStyle w:val="whitespace-normal"/>
        <w:numPr>
          <w:ilvl w:val="0"/>
          <w:numId w:val="15"/>
        </w:numPr>
        <w:spacing w:line="480" w:lineRule="auto"/>
      </w:pPr>
      <w:r>
        <w:t>Proporcionar nivel de dificultad para adaptarse a las necesidades de aprendizaje de diversos estudiantes.</w:t>
      </w:r>
    </w:p>
    <w:p w:rsidR="00CF3636" w:rsidRDefault="00CF3636" w:rsidP="00CF3636">
      <w:pPr>
        <w:pStyle w:val="whitespace-normal"/>
        <w:numPr>
          <w:ilvl w:val="0"/>
          <w:numId w:val="15"/>
        </w:numPr>
        <w:spacing w:line="480" w:lineRule="auto"/>
      </w:pPr>
      <w:r>
        <w:t>Fomentar el aprendizaje a través del juego, combinando entretenimiento y educación de manera efectiva.</w:t>
      </w:r>
    </w:p>
    <w:p w:rsidR="00CF3636" w:rsidRDefault="00CF3636" w:rsidP="00CF3636">
      <w:pPr>
        <w:pStyle w:val="whitespace-normal"/>
        <w:spacing w:line="480" w:lineRule="auto"/>
        <w:ind w:left="720"/>
      </w:pPr>
    </w:p>
    <w:p w:rsidR="00CF3636" w:rsidRDefault="00CF3636" w:rsidP="00CF3636">
      <w:pPr>
        <w:pStyle w:val="whitespace-normal"/>
        <w:spacing w:line="276" w:lineRule="auto"/>
        <w:ind w:left="720"/>
      </w:pPr>
    </w:p>
    <w:p w:rsidR="00CF3636" w:rsidRDefault="00CF3636" w:rsidP="00CF3636">
      <w:pPr>
        <w:pStyle w:val="whitespace-normal"/>
        <w:spacing w:line="276" w:lineRule="auto"/>
        <w:ind w:left="720"/>
      </w:pPr>
    </w:p>
    <w:p w:rsidR="00CF3636" w:rsidRDefault="00CF3636" w:rsidP="00CF3636">
      <w:pPr>
        <w:pStyle w:val="whitespace-normal"/>
        <w:spacing w:line="276" w:lineRule="auto"/>
      </w:pPr>
    </w:p>
    <w:p w:rsidR="00CF3636" w:rsidRDefault="00CF3636" w:rsidP="00CF3636">
      <w:pPr>
        <w:pStyle w:val="whitespace-normal"/>
        <w:spacing w:line="276" w:lineRule="auto"/>
      </w:pPr>
    </w:p>
    <w:p w:rsidR="000B5F26" w:rsidRDefault="000B5F26" w:rsidP="00CF3636">
      <w:pPr>
        <w:spacing w:line="276" w:lineRule="auto"/>
        <w:rPr>
          <w:lang w:val="es-CO" w:eastAsia="es-CO"/>
        </w:rPr>
      </w:pPr>
    </w:p>
    <w:p w:rsidR="00CF3636" w:rsidRDefault="00CF3636" w:rsidP="00CF3636">
      <w:pPr>
        <w:spacing w:line="276" w:lineRule="auto"/>
        <w:rPr>
          <w:lang w:val="es-EC"/>
        </w:rPr>
      </w:pPr>
    </w:p>
    <w:p w:rsidR="000B5F26" w:rsidRPr="000B5F26" w:rsidRDefault="000B5F26" w:rsidP="00CF3636">
      <w:pPr>
        <w:pStyle w:val="Prrafodelista"/>
        <w:numPr>
          <w:ilvl w:val="0"/>
          <w:numId w:val="14"/>
        </w:numPr>
        <w:spacing w:line="276" w:lineRule="auto"/>
        <w:rPr>
          <w:b/>
          <w:lang w:val="es-EC"/>
        </w:rPr>
      </w:pPr>
      <w:r w:rsidRPr="000B5F26">
        <w:rPr>
          <w:b/>
        </w:rPr>
        <w:lastRenderedPageBreak/>
        <w:t>Descripción General del Sistema</w:t>
      </w:r>
    </w:p>
    <w:p w:rsidR="00CF3636" w:rsidRDefault="00CF3636" w:rsidP="00CF3636">
      <w:pPr>
        <w:pStyle w:val="whitespace-pre-wrap"/>
        <w:spacing w:line="276" w:lineRule="auto"/>
      </w:pPr>
      <w:proofErr w:type="spellStart"/>
      <w:r>
        <w:t>DomiMath</w:t>
      </w:r>
      <w:proofErr w:type="spellEnd"/>
      <w:r>
        <w:t xml:space="preserve"> es una aplicación web que implementa un juego de dominó educativo enfocado en operaciones de multiplicación y división. El sistema está diseñado para ser accesible tanto desde computadoras de escritorio como desde dispositivos móviles, permitiendo a los usuarios jugar en cualquier momento y lugar.</w:t>
      </w:r>
    </w:p>
    <w:p w:rsidR="00CF3636" w:rsidRDefault="00CF3636" w:rsidP="00CF3636">
      <w:pPr>
        <w:pStyle w:val="whitespace-pre-wrap"/>
        <w:spacing w:line="276" w:lineRule="auto"/>
      </w:pPr>
      <w:r>
        <w:t>Características principales del sistema: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Registro y autenticación de usuarios: Los estudiantes podrán crear cuentas personales y acceder de forma segura a la aplicación.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Perfiles de usuario: Cada jugador tendrá un perfil personalizable donde podrá ver su progreso, logros y estadísticas.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Juego de dominó matemático: El núcleo del sistema es un juego de dominó adaptado, donde cada ficha representa una operación matemática o un resultado.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Modos de juego: La aplicación ofrecerá modos de juego individual contra la computadora y un modo multijugador para fomentar la competencia amistosa entre estudiantes.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Sistema de niveles y dificultad: El juego se adaptará al nivel del jugador, aumentando la dificultad de las operaciones matemáticas a medida que el estudiante progresa.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Seguimiento de progreso: Un sistema integral de seguimiento permitirá a los estudiantes y educadores monitorear el avance en las habilidades matemáticas.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Interfaz intuitiva: El diseño de la interfaz será atractivo y fácil de usar, adaptado a las necesidades de los estudiantes.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Almacenamiento de datos: La aplicación guardará de forma segura los datos de los usuarios, incluyendo perfiles, progreso y estadísticas de juego.</w:t>
      </w:r>
    </w:p>
    <w:p w:rsidR="00CF3636" w:rsidRDefault="00CF3636" w:rsidP="00CF3636">
      <w:pPr>
        <w:pStyle w:val="whitespace-normal"/>
        <w:numPr>
          <w:ilvl w:val="0"/>
          <w:numId w:val="16"/>
        </w:numPr>
        <w:spacing w:line="276" w:lineRule="auto"/>
      </w:pPr>
      <w:r>
        <w:t>Compatibilidad multiplataforma: El sistema será accesible desde diferentes navegadores web y dispositivos, asegurando una amplia accesibilidad.</w:t>
      </w:r>
    </w:p>
    <w:p w:rsidR="00CF3636" w:rsidRDefault="00CF3636" w:rsidP="00CF3636">
      <w:pPr>
        <w:pStyle w:val="whitespace-pre-wrap"/>
        <w:spacing w:line="276" w:lineRule="auto"/>
      </w:pPr>
      <w:r>
        <w:t xml:space="preserve">Esta descripción general proporciona una visión completa de </w:t>
      </w:r>
      <w:proofErr w:type="spellStart"/>
      <w:r>
        <w:t>DomiMath</w:t>
      </w:r>
      <w:proofErr w:type="spellEnd"/>
      <w:r>
        <w:t>, sentando las bases para el desarrollo detallado de los requerimientos funcionales y no funcionales del sistema.</w:t>
      </w:r>
    </w:p>
    <w:p w:rsidR="000B5F26" w:rsidRDefault="000B5F26" w:rsidP="00D62985">
      <w:pPr>
        <w:ind w:left="360"/>
        <w:rPr>
          <w:lang w:val="es-EC"/>
        </w:rPr>
      </w:pPr>
    </w:p>
    <w:p w:rsidR="000B5F26" w:rsidRPr="000B5F26" w:rsidRDefault="000B5F26" w:rsidP="000B5F26">
      <w:pPr>
        <w:rPr>
          <w:lang w:val="es-EC"/>
        </w:rPr>
      </w:pPr>
    </w:p>
    <w:p w:rsidR="00001401" w:rsidRDefault="00001401" w:rsidP="00001401"/>
    <w:p w:rsidR="000B5F26" w:rsidRDefault="000B5F26" w:rsidP="00001401"/>
    <w:p w:rsidR="000B5F26" w:rsidRDefault="000B5F26" w:rsidP="00001401"/>
    <w:p w:rsidR="000B5F26" w:rsidRDefault="000B5F26" w:rsidP="00001401"/>
    <w:p w:rsidR="000B5F26" w:rsidRDefault="000B5F26" w:rsidP="00001401"/>
    <w:p w:rsidR="000B5F26" w:rsidRDefault="000B5F26" w:rsidP="00001401"/>
    <w:p w:rsidR="00CF3636" w:rsidRDefault="00CF3636" w:rsidP="00001401">
      <w:bookmarkStart w:id="0" w:name="_GoBack"/>
      <w:bookmarkEnd w:id="0"/>
    </w:p>
    <w:p w:rsidR="000B5F26" w:rsidRDefault="000B5F26" w:rsidP="00001401"/>
    <w:p w:rsidR="00001401" w:rsidRPr="000960A5" w:rsidRDefault="00001401" w:rsidP="00001401"/>
    <w:tbl>
      <w:tblPr>
        <w:tblStyle w:val="Listamedia2-nfasis1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C718A1" w:rsidRPr="000960A5" w:rsidTr="002B7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C718A1" w:rsidRPr="000960A5" w:rsidRDefault="002C12FF" w:rsidP="00C62672">
            <w:pPr>
              <w:rPr>
                <w:b/>
              </w:rPr>
            </w:pPr>
            <w:r w:rsidRPr="000960A5">
              <w:lastRenderedPageBreak/>
              <w:t>Responsable</w:t>
            </w:r>
            <w:r w:rsidRPr="000960A5">
              <w:rPr>
                <w:b/>
              </w:rPr>
              <w:t>:</w:t>
            </w:r>
            <w:r w:rsidR="00293389" w:rsidRPr="000960A5">
              <w:rPr>
                <w:b/>
              </w:rPr>
              <w:t xml:space="preserve"> </w:t>
            </w:r>
            <w:r w:rsidR="00001401">
              <w:rPr>
                <w:b/>
              </w:rPr>
              <w:t>DIRLY CAICEDO</w:t>
            </w:r>
          </w:p>
        </w:tc>
      </w:tr>
      <w:tr w:rsidR="00C718A1" w:rsidRPr="000960A5" w:rsidTr="002B7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C718A1" w:rsidRPr="000960A5" w:rsidRDefault="00C718A1" w:rsidP="00B7248B">
            <w:pPr>
              <w:rPr>
                <w:b/>
              </w:rPr>
            </w:pPr>
            <w:r w:rsidRPr="000960A5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C718A1" w:rsidRPr="000960A5" w:rsidRDefault="00001401" w:rsidP="00C62672">
            <w:r>
              <w:t>RF-01: Registro y Autenticación de Usuarios</w:t>
            </w:r>
          </w:p>
        </w:tc>
        <w:tc>
          <w:tcPr>
            <w:tcW w:w="1440" w:type="dxa"/>
          </w:tcPr>
          <w:p w:rsidR="00C718A1" w:rsidRPr="000960A5" w:rsidRDefault="00C718A1" w:rsidP="00F45CB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960A5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C718A1" w:rsidRPr="000960A5" w:rsidRDefault="00F7137E" w:rsidP="00C62672">
            <w:r w:rsidRPr="000960A5">
              <w:t>ALTA</w:t>
            </w:r>
          </w:p>
        </w:tc>
      </w:tr>
      <w:tr w:rsidR="00C718A1" w:rsidRPr="000960A5" w:rsidTr="002B7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718A1" w:rsidRPr="000960A5" w:rsidRDefault="00C718A1" w:rsidP="00C62672">
            <w:r w:rsidRPr="000960A5">
              <w:rPr>
                <w:b/>
              </w:rPr>
              <w:t>Descripción</w:t>
            </w:r>
            <w:r w:rsidRPr="000960A5">
              <w:t>:</w:t>
            </w:r>
          </w:p>
        </w:tc>
      </w:tr>
      <w:tr w:rsidR="00156DDA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84368A" w:rsidRPr="0084368A" w:rsidRDefault="00D62985" w:rsidP="0084368A">
            <w:r w:rsidRPr="00D62985">
              <w:t>La aplicación debe permitir que los usuarios se registren con un nombre de usuario y una contraseña. También deben poder iniciar sesión para acceder a sus perfiles y partidas guardadas.</w:t>
            </w:r>
          </w:p>
        </w:tc>
      </w:tr>
      <w:tr w:rsidR="00814F17" w:rsidRPr="000960A5" w:rsidTr="002B7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814F17" w:rsidRPr="000960A5" w:rsidRDefault="009A741B" w:rsidP="00C62672">
            <w:pPr>
              <w:rPr>
                <w:b/>
              </w:rPr>
            </w:pPr>
            <w:r w:rsidRPr="000960A5">
              <w:rPr>
                <w:b/>
              </w:rPr>
              <w:t>Fuentes</w:t>
            </w:r>
            <w:r w:rsidR="00814F17" w:rsidRPr="000960A5">
              <w:rPr>
                <w:b/>
              </w:rPr>
              <w:t>:</w:t>
            </w:r>
          </w:p>
        </w:tc>
      </w:tr>
      <w:tr w:rsidR="00814F17" w:rsidRPr="000960A5" w:rsidTr="002B7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D62985" w:rsidRPr="00D62985" w:rsidRDefault="00D62985" w:rsidP="00D62985">
            <w:pPr>
              <w:rPr>
                <w:lang w:val="es-EC"/>
              </w:rPr>
            </w:pPr>
            <w:r w:rsidRPr="00D62985">
              <w:rPr>
                <w:lang w:val="es-EC"/>
              </w:rPr>
              <w:t>Equipo de Desarrollo TIC-</w:t>
            </w:r>
            <w:proofErr w:type="spellStart"/>
            <w:r w:rsidRPr="00D62985">
              <w:rPr>
                <w:lang w:val="es-EC"/>
              </w:rPr>
              <w:t>InnovaEdu</w:t>
            </w:r>
            <w:proofErr w:type="spellEnd"/>
          </w:p>
          <w:p w:rsidR="00814F17" w:rsidRPr="000960A5" w:rsidRDefault="00814F17" w:rsidP="00156DDA"/>
        </w:tc>
      </w:tr>
      <w:tr w:rsidR="00B4151D" w:rsidRPr="000960A5" w:rsidTr="002B7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B4151D" w:rsidRPr="000960A5" w:rsidRDefault="00B4151D" w:rsidP="00C62672">
            <w:pPr>
              <w:rPr>
                <w:b/>
              </w:rPr>
            </w:pPr>
            <w:r w:rsidRPr="000960A5">
              <w:rPr>
                <w:b/>
              </w:rPr>
              <w:t>Dependencias:</w:t>
            </w:r>
          </w:p>
        </w:tc>
      </w:tr>
      <w:tr w:rsidR="00B4151D" w:rsidRPr="000960A5" w:rsidTr="002B7AE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B4151D" w:rsidRPr="000960A5" w:rsidRDefault="00EB5F24" w:rsidP="00C62672">
            <w:r>
              <w:t>El usuario debe tener obra en ejecución.</w:t>
            </w:r>
          </w:p>
        </w:tc>
      </w:tr>
    </w:tbl>
    <w:p w:rsidR="00C62672" w:rsidRDefault="00C62672" w:rsidP="00C62672">
      <w:pPr>
        <w:ind w:left="360"/>
      </w:pPr>
    </w:p>
    <w:p w:rsidR="00D62985" w:rsidRDefault="00D62985" w:rsidP="00C62672">
      <w:pPr>
        <w:ind w:left="360"/>
      </w:pPr>
    </w:p>
    <w:p w:rsidR="00D62985" w:rsidRDefault="00D62985" w:rsidP="00C62672">
      <w:pPr>
        <w:ind w:left="360"/>
      </w:pPr>
    </w:p>
    <w:p w:rsidR="00D62985" w:rsidRPr="000960A5" w:rsidRDefault="00D62985" w:rsidP="00C62672">
      <w:pPr>
        <w:ind w:left="360"/>
      </w:pPr>
    </w:p>
    <w:p w:rsidR="00C62672" w:rsidRPr="000960A5" w:rsidRDefault="00C62672" w:rsidP="00C62672">
      <w:pPr>
        <w:ind w:left="360"/>
      </w:pPr>
    </w:p>
    <w:tbl>
      <w:tblPr>
        <w:tblStyle w:val="Listamedia2-nfasis1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F7137E" w:rsidRPr="000960A5" w:rsidTr="00A70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F7137E" w:rsidRPr="000960A5" w:rsidRDefault="00F7137E" w:rsidP="000960A5">
            <w:pPr>
              <w:rPr>
                <w:b/>
              </w:rPr>
            </w:pPr>
            <w:r w:rsidRPr="000960A5">
              <w:t>Responsable</w:t>
            </w:r>
            <w:r w:rsidRPr="000960A5">
              <w:rPr>
                <w:b/>
              </w:rPr>
              <w:t xml:space="preserve">: </w:t>
            </w:r>
            <w:r w:rsidR="000B5F26">
              <w:rPr>
                <w:b/>
              </w:rPr>
              <w:t>Dirly Caicedo</w:t>
            </w:r>
          </w:p>
        </w:tc>
      </w:tr>
      <w:tr w:rsidR="00F7137E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F7137E" w:rsidRPr="000960A5" w:rsidRDefault="00F7137E" w:rsidP="00A7037A">
            <w:pPr>
              <w:rPr>
                <w:b/>
              </w:rPr>
            </w:pPr>
            <w:r w:rsidRPr="000960A5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F7137E" w:rsidRPr="000960A5" w:rsidRDefault="000B5F26" w:rsidP="00A7037A">
            <w:r>
              <w:t>RF-02: Creación de Perfiles de Usuario</w:t>
            </w:r>
          </w:p>
        </w:tc>
        <w:tc>
          <w:tcPr>
            <w:tcW w:w="1440" w:type="dxa"/>
          </w:tcPr>
          <w:p w:rsidR="00F7137E" w:rsidRPr="000960A5" w:rsidRDefault="00F7137E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960A5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F7137E" w:rsidRPr="000960A5" w:rsidRDefault="00F7137E" w:rsidP="00A7037A">
            <w:r w:rsidRPr="000960A5">
              <w:t>ALTA</w:t>
            </w:r>
          </w:p>
        </w:tc>
      </w:tr>
      <w:tr w:rsidR="00F7137E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F7137E" w:rsidRPr="000960A5" w:rsidRDefault="00F7137E" w:rsidP="00A7037A">
            <w:r w:rsidRPr="000960A5">
              <w:rPr>
                <w:b/>
              </w:rPr>
              <w:t>Descripción</w:t>
            </w:r>
            <w:r w:rsidRPr="000960A5">
              <w:t>:</w:t>
            </w:r>
          </w:p>
        </w:tc>
      </w:tr>
      <w:tr w:rsidR="00F7137E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DC1CA7" w:rsidRPr="00DC1CA7" w:rsidRDefault="0010634B" w:rsidP="00DC1CA7">
            <w:r>
              <w:t>Los usuarios deben poder crear y personalizar sus perfiles, incluyendo información como nombre, avatar, y nivel educativo.</w:t>
            </w:r>
          </w:p>
        </w:tc>
      </w:tr>
      <w:tr w:rsidR="00F7137E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F7137E" w:rsidRPr="000960A5" w:rsidRDefault="00F7137E" w:rsidP="00A7037A">
            <w:pPr>
              <w:rPr>
                <w:b/>
              </w:rPr>
            </w:pPr>
            <w:r w:rsidRPr="000960A5">
              <w:rPr>
                <w:b/>
              </w:rPr>
              <w:t>Fuentes:</w:t>
            </w:r>
          </w:p>
        </w:tc>
      </w:tr>
      <w:tr w:rsidR="00F7137E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F7137E" w:rsidRPr="000960A5" w:rsidRDefault="00F7137E" w:rsidP="00156DDA"/>
        </w:tc>
      </w:tr>
      <w:tr w:rsidR="00F7137E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F7137E" w:rsidRPr="000960A5" w:rsidRDefault="00F7137E" w:rsidP="00A7037A">
            <w:pPr>
              <w:rPr>
                <w:b/>
              </w:rPr>
            </w:pPr>
            <w:r w:rsidRPr="000960A5">
              <w:rPr>
                <w:b/>
              </w:rPr>
              <w:t>Dependencias:</w:t>
            </w:r>
          </w:p>
        </w:tc>
      </w:tr>
      <w:tr w:rsidR="00F7137E" w:rsidRPr="000960A5" w:rsidTr="00A7037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F7137E" w:rsidRPr="000960A5" w:rsidRDefault="00F7137E" w:rsidP="00EB5F24"/>
        </w:tc>
      </w:tr>
    </w:tbl>
    <w:p w:rsidR="007878B0" w:rsidRDefault="007878B0" w:rsidP="000960A5"/>
    <w:p w:rsidR="007878B0" w:rsidRDefault="007878B0">
      <w:r>
        <w:br w:type="page"/>
      </w:r>
    </w:p>
    <w:p w:rsidR="006B0EE2" w:rsidRDefault="006B0EE2" w:rsidP="000960A5"/>
    <w:tbl>
      <w:tblPr>
        <w:tblStyle w:val="Listamedia2-nfasis1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6B0EE2" w:rsidRPr="000960A5" w:rsidTr="00A70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6B0EE2" w:rsidRPr="000960A5" w:rsidRDefault="006B0EE2" w:rsidP="00A7037A">
            <w:pPr>
              <w:rPr>
                <w:b/>
              </w:rPr>
            </w:pPr>
            <w:r w:rsidRPr="000960A5">
              <w:t>Responsable</w:t>
            </w:r>
            <w:r w:rsidRPr="000960A5">
              <w:rPr>
                <w:b/>
              </w:rPr>
              <w:t xml:space="preserve">: </w:t>
            </w:r>
          </w:p>
        </w:tc>
      </w:tr>
      <w:tr w:rsidR="006B0EE2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6B0EE2" w:rsidRPr="000960A5" w:rsidRDefault="006B0EE2" w:rsidP="00A7037A">
            <w:pPr>
              <w:rPr>
                <w:b/>
              </w:rPr>
            </w:pPr>
            <w:r w:rsidRPr="000960A5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10634B" w:rsidRPr="0010634B" w:rsidRDefault="0010634B" w:rsidP="0010634B">
            <w:pPr>
              <w:rPr>
                <w:bCs/>
                <w:lang w:val="es-CO"/>
              </w:rPr>
            </w:pPr>
            <w:r w:rsidRPr="0010634B">
              <w:rPr>
                <w:bCs/>
                <w:lang w:val="es-CO"/>
              </w:rPr>
              <w:t>RF-03: Configuración de Partidas de Dominó</w:t>
            </w:r>
          </w:p>
          <w:p w:rsidR="006B0EE2" w:rsidRPr="000960A5" w:rsidRDefault="006B0EE2" w:rsidP="00A7037A"/>
        </w:tc>
        <w:tc>
          <w:tcPr>
            <w:tcW w:w="1440" w:type="dxa"/>
          </w:tcPr>
          <w:p w:rsidR="006B0EE2" w:rsidRPr="000960A5" w:rsidRDefault="006B0EE2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960A5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6B0EE2" w:rsidRPr="000960A5" w:rsidRDefault="0010634B" w:rsidP="00A7037A">
            <w:r>
              <w:t>ALTA</w:t>
            </w:r>
          </w:p>
        </w:tc>
      </w:tr>
      <w:tr w:rsidR="006B0EE2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6B0EE2" w:rsidRPr="000960A5" w:rsidRDefault="006B0EE2" w:rsidP="00A7037A">
            <w:r w:rsidRPr="000960A5">
              <w:rPr>
                <w:b/>
              </w:rPr>
              <w:t>Descripción</w:t>
            </w:r>
            <w:r w:rsidRPr="000960A5">
              <w:t>:</w:t>
            </w:r>
          </w:p>
        </w:tc>
      </w:tr>
      <w:tr w:rsidR="006B0EE2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DC1CA7" w:rsidRPr="00DC1CA7" w:rsidRDefault="0010634B" w:rsidP="00DC1CA7">
            <w:r w:rsidRPr="0010634B">
              <w:t>El sistema debe permitir la configuración de partidas de dominó adaptadas para practicar multiplicación y división, con opciones para ajustar la dificultad.</w:t>
            </w:r>
          </w:p>
        </w:tc>
      </w:tr>
      <w:tr w:rsidR="006B0EE2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6B0EE2" w:rsidRPr="000960A5" w:rsidRDefault="006B0EE2" w:rsidP="00A7037A">
            <w:pPr>
              <w:rPr>
                <w:b/>
              </w:rPr>
            </w:pPr>
            <w:r w:rsidRPr="000960A5">
              <w:rPr>
                <w:b/>
              </w:rPr>
              <w:t>Fuentes:</w:t>
            </w:r>
          </w:p>
        </w:tc>
      </w:tr>
      <w:tr w:rsidR="006B0EE2" w:rsidRPr="000960A5" w:rsidTr="00A7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6B0EE2" w:rsidRPr="000960A5" w:rsidRDefault="006B0EE2" w:rsidP="00DC1CA7"/>
        </w:tc>
      </w:tr>
      <w:tr w:rsidR="006B0EE2" w:rsidRPr="000960A5" w:rsidTr="00A7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shd w:val="clear" w:color="auto" w:fill="C6D9F1" w:themeFill="text2" w:themeFillTint="33"/>
          </w:tcPr>
          <w:p w:rsidR="006B0EE2" w:rsidRPr="000960A5" w:rsidRDefault="006B0EE2" w:rsidP="00A7037A">
            <w:pPr>
              <w:rPr>
                <w:b/>
              </w:rPr>
            </w:pPr>
            <w:r w:rsidRPr="000960A5">
              <w:rPr>
                <w:b/>
              </w:rPr>
              <w:t>Dependencias:</w:t>
            </w:r>
          </w:p>
        </w:tc>
      </w:tr>
      <w:tr w:rsidR="006B0EE2" w:rsidRPr="000960A5" w:rsidTr="00A7037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6B0EE2" w:rsidRPr="000960A5" w:rsidRDefault="006B0EE2" w:rsidP="00A7037A"/>
        </w:tc>
      </w:tr>
    </w:tbl>
    <w:p w:rsidR="00C67487" w:rsidRPr="00476447" w:rsidRDefault="00C67487" w:rsidP="00C67487">
      <w:pPr>
        <w:ind w:left="360"/>
      </w:pPr>
    </w:p>
    <w:tbl>
      <w:tblPr>
        <w:tblStyle w:val="Listamedia2-nfasis1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C67487" w:rsidRPr="00476447" w:rsidTr="00C67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 xml:space="preserve">Responsable: 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C67487" w:rsidRPr="00476447" w:rsidRDefault="0010634B" w:rsidP="00A7037A">
            <w:r w:rsidRPr="0010634B">
              <w:t>RF-04: Lógica del Juego</w:t>
            </w:r>
          </w:p>
        </w:tc>
        <w:tc>
          <w:tcPr>
            <w:tcW w:w="1440" w:type="dxa"/>
          </w:tcPr>
          <w:p w:rsidR="00C67487" w:rsidRPr="00476447" w:rsidRDefault="00C67487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76447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C67487" w:rsidRPr="00476447" w:rsidRDefault="00C67487" w:rsidP="00A7037A">
            <w:r w:rsidRPr="00476447">
              <w:t>Alta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r w:rsidRPr="00476447">
              <w:rPr>
                <w:b/>
              </w:rPr>
              <w:t>Descripción</w:t>
            </w:r>
            <w:r w:rsidRPr="00476447">
              <w:t>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10634B" w:rsidP="00A7037A">
            <w:r w:rsidRPr="0010634B">
              <w:rPr>
                <w:b/>
                <w:bCs/>
              </w:rPr>
              <w:t>Descripción</w:t>
            </w:r>
            <w:r w:rsidRPr="0010634B">
              <w:t>: Implementar la lógica del juego que siga las reglas estándares de dominó adaptadas para operaciones matemáticas de multiplicación y división.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Fuente: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10634B" w:rsidRDefault="0010634B" w:rsidP="00A7037A">
            <w:pPr>
              <w:rPr>
                <w:b/>
              </w:rPr>
            </w:pPr>
          </w:p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Dependencias:</w:t>
            </w:r>
          </w:p>
        </w:tc>
      </w:tr>
      <w:tr w:rsidR="00C67487" w:rsidRPr="00476447" w:rsidTr="00C6748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C67487" w:rsidRPr="00476447" w:rsidRDefault="00C67487" w:rsidP="00A7037A">
            <w:r w:rsidRPr="00476447">
              <w:t xml:space="preserve"> </w:t>
            </w:r>
          </w:p>
        </w:tc>
      </w:tr>
    </w:tbl>
    <w:p w:rsidR="00C67487" w:rsidRPr="00C67487" w:rsidRDefault="00C67487" w:rsidP="00C67487">
      <w:pPr>
        <w:rPr>
          <w:rFonts w:asciiTheme="majorHAnsi" w:eastAsiaTheme="majorEastAsia" w:hAnsiTheme="majorHAnsi" w:cstheme="majorBidi"/>
          <w:b/>
          <w:color w:val="000000" w:themeColor="text1"/>
        </w:rPr>
      </w:pPr>
    </w:p>
    <w:tbl>
      <w:tblPr>
        <w:tblStyle w:val="Listamedia2-nfasis1"/>
        <w:tblpPr w:leftFromText="141" w:rightFromText="141" w:vertAnchor="text" w:horzAnchor="margin" w:tblpY="274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C67487" w:rsidRPr="00476447" w:rsidTr="00C67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Responsable:</w:t>
            </w:r>
            <w:r>
              <w:rPr>
                <w:b/>
              </w:rPr>
              <w:t xml:space="preserve"> 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C67487" w:rsidRPr="00476447" w:rsidRDefault="0010634B" w:rsidP="00A7037A">
            <w:r w:rsidRPr="0010634B">
              <w:t>RF-05: Puntuación y Resultados</w:t>
            </w:r>
          </w:p>
        </w:tc>
        <w:tc>
          <w:tcPr>
            <w:tcW w:w="1440" w:type="dxa"/>
          </w:tcPr>
          <w:p w:rsidR="00C67487" w:rsidRPr="00476447" w:rsidRDefault="00C67487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76447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C67487" w:rsidRPr="00476447" w:rsidRDefault="00C67487" w:rsidP="00A7037A">
            <w:r>
              <w:t>Alta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r w:rsidRPr="00476447">
              <w:rPr>
                <w:b/>
              </w:rPr>
              <w:t>Descripción</w:t>
            </w:r>
            <w:r w:rsidRPr="00476447">
              <w:t>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10634B" w:rsidP="00A7037A">
            <w:r w:rsidRPr="0010634B">
              <w:t>Desarrollar un sistema de puntuación y resultados basado en operaciones correctas y tiempo empleado.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Fuente: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/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Dependencias:</w:t>
            </w:r>
          </w:p>
        </w:tc>
      </w:tr>
      <w:tr w:rsidR="00C67487" w:rsidRPr="00476447" w:rsidTr="00C6748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C67487" w:rsidRPr="00476447" w:rsidRDefault="00C67487" w:rsidP="00A7037A"/>
        </w:tc>
      </w:tr>
    </w:tbl>
    <w:p w:rsidR="00C67487" w:rsidRDefault="00C67487" w:rsidP="00C67487">
      <w:pPr>
        <w:ind w:left="360"/>
      </w:pPr>
    </w:p>
    <w:p w:rsidR="0010634B" w:rsidRDefault="0010634B" w:rsidP="00C67487">
      <w:pPr>
        <w:ind w:left="360"/>
      </w:pPr>
    </w:p>
    <w:p w:rsidR="0010634B" w:rsidRDefault="0010634B" w:rsidP="00C67487">
      <w:pPr>
        <w:ind w:left="360"/>
      </w:pPr>
    </w:p>
    <w:p w:rsidR="0010634B" w:rsidRDefault="0010634B" w:rsidP="00C67487">
      <w:pPr>
        <w:ind w:left="360"/>
      </w:pPr>
    </w:p>
    <w:p w:rsidR="0010634B" w:rsidRDefault="0010634B" w:rsidP="00C67487">
      <w:pPr>
        <w:ind w:left="360"/>
      </w:pPr>
    </w:p>
    <w:p w:rsidR="0010634B" w:rsidRPr="00476447" w:rsidRDefault="0010634B" w:rsidP="00C67487">
      <w:pPr>
        <w:ind w:left="360"/>
      </w:pPr>
    </w:p>
    <w:tbl>
      <w:tblPr>
        <w:tblStyle w:val="Listamedia2-nfasis1"/>
        <w:tblpPr w:leftFromText="141" w:rightFromText="141" w:vertAnchor="text" w:horzAnchor="margin" w:tblpY="385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C67487" w:rsidRPr="00476447" w:rsidTr="00C67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lastRenderedPageBreak/>
              <w:t>Responsable:</w:t>
            </w:r>
            <w:r w:rsidRPr="005B5434">
              <w:rPr>
                <w:b/>
              </w:rPr>
              <w:t xml:space="preserve"> 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10634B" w:rsidRPr="0010634B" w:rsidRDefault="0010634B" w:rsidP="0010634B">
            <w:pPr>
              <w:rPr>
                <w:bCs/>
                <w:lang w:val="es-CO"/>
              </w:rPr>
            </w:pPr>
            <w:r w:rsidRPr="0010634B">
              <w:rPr>
                <w:bCs/>
                <w:lang w:val="es-CO"/>
              </w:rPr>
              <w:t>RF-06: Almacenamiento de Datos</w:t>
            </w:r>
          </w:p>
          <w:p w:rsidR="00C67487" w:rsidRPr="005B5434" w:rsidRDefault="00C67487" w:rsidP="00A7037A">
            <w:pPr>
              <w:rPr>
                <w:u w:val="single"/>
              </w:rPr>
            </w:pPr>
          </w:p>
        </w:tc>
        <w:tc>
          <w:tcPr>
            <w:tcW w:w="1440" w:type="dxa"/>
          </w:tcPr>
          <w:p w:rsidR="00C67487" w:rsidRPr="00476447" w:rsidRDefault="00C67487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76447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C67487" w:rsidRPr="00476447" w:rsidRDefault="00C67487" w:rsidP="00A7037A">
            <w:r>
              <w:t>Media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r w:rsidRPr="00476447">
              <w:rPr>
                <w:b/>
              </w:rPr>
              <w:t>Descripción</w:t>
            </w:r>
            <w:r w:rsidRPr="00476447">
              <w:t>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10634B" w:rsidP="00A7037A">
            <w:r>
              <w:t>Implementar un almacenamiento seguro de datos de partidas, perfiles y estadísticas de usuarios.</w:t>
            </w:r>
            <w:r>
              <w:t xml:space="preserve"> 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Fuente: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/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Dependencias:</w:t>
            </w:r>
          </w:p>
        </w:tc>
      </w:tr>
      <w:tr w:rsidR="00C67487" w:rsidRPr="00476447" w:rsidTr="00C6748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C67487" w:rsidRPr="00476447" w:rsidRDefault="00C67487" w:rsidP="00A7037A"/>
        </w:tc>
      </w:tr>
    </w:tbl>
    <w:p w:rsidR="00C67487" w:rsidRPr="00476447" w:rsidRDefault="00C67487" w:rsidP="00C67487"/>
    <w:p w:rsidR="00C67487" w:rsidRDefault="00C67487" w:rsidP="00C67487"/>
    <w:tbl>
      <w:tblPr>
        <w:tblStyle w:val="Listamedia2-nfasis1"/>
        <w:tblpPr w:leftFromText="141" w:rightFromText="141" w:vertAnchor="text" w:horzAnchor="margin" w:tblpY="385"/>
        <w:tblW w:w="0" w:type="auto"/>
        <w:tblLook w:val="01E0" w:firstRow="1" w:lastRow="1" w:firstColumn="1" w:lastColumn="1" w:noHBand="0" w:noVBand="0"/>
      </w:tblPr>
      <w:tblGrid>
        <w:gridCol w:w="1630"/>
        <w:gridCol w:w="3518"/>
        <w:gridCol w:w="1440"/>
        <w:gridCol w:w="2132"/>
      </w:tblGrid>
      <w:tr w:rsidR="00C67487" w:rsidRPr="00476447" w:rsidTr="00C67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Responsable:</w:t>
            </w:r>
            <w:r w:rsidRPr="005B5434">
              <w:rPr>
                <w:b/>
              </w:rPr>
              <w:t xml:space="preserve"> 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0" w:type="dxa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ID: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:rsidR="0010634B" w:rsidRPr="0010634B" w:rsidRDefault="0010634B" w:rsidP="0010634B">
            <w:pPr>
              <w:rPr>
                <w:bCs/>
                <w:lang w:val="es-CO"/>
              </w:rPr>
            </w:pPr>
            <w:r w:rsidRPr="0010634B">
              <w:rPr>
                <w:bCs/>
                <w:lang w:val="es-CO"/>
              </w:rPr>
              <w:t>RF-07: Interfaz de Usuario</w:t>
            </w:r>
          </w:p>
          <w:p w:rsidR="00C67487" w:rsidRPr="005B5434" w:rsidRDefault="00C67487" w:rsidP="00A7037A">
            <w:pPr>
              <w:rPr>
                <w:u w:val="single"/>
              </w:rPr>
            </w:pPr>
          </w:p>
        </w:tc>
        <w:tc>
          <w:tcPr>
            <w:tcW w:w="1440" w:type="dxa"/>
          </w:tcPr>
          <w:p w:rsidR="00C67487" w:rsidRPr="00476447" w:rsidRDefault="00C67487" w:rsidP="00A703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76447">
              <w:rPr>
                <w:b/>
              </w:rPr>
              <w:t>Prioridad: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32" w:type="dxa"/>
          </w:tcPr>
          <w:p w:rsidR="00C67487" w:rsidRPr="00476447" w:rsidRDefault="00514619" w:rsidP="00A7037A">
            <w:r>
              <w:t>Alta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r w:rsidRPr="00476447">
              <w:rPr>
                <w:b/>
              </w:rPr>
              <w:t>Descripción</w:t>
            </w:r>
            <w:r w:rsidRPr="00476447">
              <w:t>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10634B" w:rsidP="00A7037A">
            <w:r>
              <w:t>Diseñar e implementar una interfaz de usuario intuitiva y atractiva para el juego.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Fuente:</w:t>
            </w:r>
          </w:p>
        </w:tc>
      </w:tr>
      <w:tr w:rsidR="00C67487" w:rsidRPr="00476447" w:rsidTr="00C67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r>
              <w:t>Ing. Mónica Villavicencio</w:t>
            </w:r>
          </w:p>
        </w:tc>
      </w:tr>
      <w:tr w:rsidR="00C67487" w:rsidRPr="00476447" w:rsidTr="00C67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</w:tcPr>
          <w:p w:rsidR="00C67487" w:rsidRPr="00476447" w:rsidRDefault="00C67487" w:rsidP="00A7037A">
            <w:pPr>
              <w:rPr>
                <w:b/>
              </w:rPr>
            </w:pPr>
            <w:r w:rsidRPr="00476447">
              <w:rPr>
                <w:b/>
              </w:rPr>
              <w:t>Dependencias:</w:t>
            </w:r>
          </w:p>
        </w:tc>
      </w:tr>
      <w:tr w:rsidR="00C67487" w:rsidRPr="00476447" w:rsidTr="00C6748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720" w:type="dxa"/>
            <w:gridSpan w:val="4"/>
          </w:tcPr>
          <w:p w:rsidR="00C67487" w:rsidRPr="00476447" w:rsidRDefault="00C67487" w:rsidP="00A7037A"/>
        </w:tc>
      </w:tr>
    </w:tbl>
    <w:p w:rsidR="00C67487" w:rsidRPr="00476447" w:rsidRDefault="00C67487" w:rsidP="00C67487"/>
    <w:p w:rsidR="009804F1" w:rsidRDefault="009804F1">
      <w:r>
        <w:br w:type="page"/>
      </w:r>
    </w:p>
    <w:p w:rsidR="00867E80" w:rsidRPr="00514619" w:rsidRDefault="00867E80" w:rsidP="00514619">
      <w:pPr>
        <w:pStyle w:val="Ttulo2"/>
        <w:rPr>
          <w:sz w:val="36"/>
          <w:szCs w:val="36"/>
        </w:rPr>
      </w:pPr>
    </w:p>
    <w:p w:rsidR="00867E80" w:rsidRPr="00514619" w:rsidRDefault="00514619" w:rsidP="00514619">
      <w:r>
        <w:t xml:space="preserve">                                  </w:t>
      </w:r>
      <w:r w:rsidR="00867E80" w:rsidRPr="00095126">
        <w:rPr>
          <w:b/>
          <w:sz w:val="36"/>
        </w:rPr>
        <w:t>Co</w:t>
      </w:r>
      <w:r w:rsidR="00867E80">
        <w:rPr>
          <w:b/>
          <w:sz w:val="36"/>
        </w:rPr>
        <w:t>-E</w:t>
      </w:r>
      <w:r w:rsidR="00867E80" w:rsidRPr="00095126">
        <w:rPr>
          <w:b/>
          <w:sz w:val="36"/>
        </w:rPr>
        <w:t>valuación y Auto</w:t>
      </w:r>
      <w:r w:rsidR="00867E80">
        <w:rPr>
          <w:b/>
          <w:sz w:val="36"/>
        </w:rPr>
        <w:t>-E</w:t>
      </w:r>
      <w:r w:rsidR="00867E80" w:rsidRPr="00095126">
        <w:rPr>
          <w:b/>
          <w:sz w:val="36"/>
        </w:rPr>
        <w:t>valuación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10"/>
        <w:gridCol w:w="1144"/>
      </w:tblGrid>
      <w:tr w:rsidR="00514619" w:rsidRPr="00095126" w:rsidTr="00514619">
        <w:tc>
          <w:tcPr>
            <w:tcW w:w="1556" w:type="dxa"/>
            <w:tcBorders>
              <w:bottom w:val="single" w:sz="4" w:space="0" w:color="000000"/>
            </w:tcBorders>
            <w:shd w:val="pct25" w:color="auto" w:fill="auto"/>
          </w:tcPr>
          <w:p w:rsidR="00514619" w:rsidRPr="00095126" w:rsidRDefault="00514619" w:rsidP="00186A4C">
            <w:pPr>
              <w:rPr>
                <w:b/>
              </w:rPr>
            </w:pPr>
            <w:r w:rsidRPr="00095126">
              <w:rPr>
                <w:b/>
              </w:rPr>
              <w:t>Integrantes</w:t>
            </w:r>
          </w:p>
        </w:tc>
        <w:tc>
          <w:tcPr>
            <w:tcW w:w="1510" w:type="dxa"/>
            <w:shd w:val="pct25" w:color="auto" w:fill="auto"/>
          </w:tcPr>
          <w:p w:rsidR="00514619" w:rsidRPr="00095126" w:rsidRDefault="00514619" w:rsidP="00186A4C">
            <w:pPr>
              <w:jc w:val="center"/>
            </w:pPr>
            <w:r>
              <w:t>Dirly Caicedo</w:t>
            </w:r>
          </w:p>
        </w:tc>
        <w:tc>
          <w:tcPr>
            <w:tcW w:w="1144" w:type="dxa"/>
            <w:shd w:val="pct25" w:color="auto" w:fill="auto"/>
          </w:tcPr>
          <w:p w:rsidR="00514619" w:rsidRPr="00277F62" w:rsidRDefault="00514619" w:rsidP="00186A4C">
            <w:pPr>
              <w:jc w:val="center"/>
              <w:rPr>
                <w:b/>
              </w:rPr>
            </w:pPr>
            <w:r w:rsidRPr="00277F62">
              <w:rPr>
                <w:b/>
              </w:rPr>
              <w:t>TOTAL</w:t>
            </w:r>
          </w:p>
        </w:tc>
      </w:tr>
      <w:tr w:rsidR="00514619" w:rsidRPr="00095126" w:rsidTr="00514619">
        <w:tc>
          <w:tcPr>
            <w:tcW w:w="1556" w:type="dxa"/>
            <w:shd w:val="pct25" w:color="auto" w:fill="auto"/>
          </w:tcPr>
          <w:p w:rsidR="00514619" w:rsidRPr="007A6C6A" w:rsidRDefault="00514619" w:rsidP="00186A4C">
            <w:r>
              <w:t>Dirly Caicedo</w:t>
            </w:r>
          </w:p>
        </w:tc>
        <w:tc>
          <w:tcPr>
            <w:tcW w:w="1510" w:type="dxa"/>
          </w:tcPr>
          <w:p w:rsidR="00514619" w:rsidRPr="007A6C6A" w:rsidRDefault="00514619" w:rsidP="00186A4C">
            <w:pPr>
              <w:jc w:val="center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1144" w:type="dxa"/>
          </w:tcPr>
          <w:p w:rsidR="00514619" w:rsidRPr="00095126" w:rsidRDefault="00514619" w:rsidP="00186A4C">
            <w:pPr>
              <w:jc w:val="center"/>
            </w:pPr>
            <w:r>
              <w:t>85</w:t>
            </w:r>
          </w:p>
        </w:tc>
      </w:tr>
    </w:tbl>
    <w:p w:rsidR="00867E80" w:rsidRDefault="00867E80" w:rsidP="00867E80"/>
    <w:p w:rsidR="00867E80" w:rsidRPr="00277F62" w:rsidRDefault="00867E80" w:rsidP="00867E80">
      <w:pPr>
        <w:rPr>
          <w:b/>
          <w:sz w:val="28"/>
        </w:rPr>
      </w:pPr>
      <w:r>
        <w:rPr>
          <w:b/>
          <w:sz w:val="28"/>
        </w:rPr>
        <w:t>Algunas aclaraciones</w:t>
      </w:r>
      <w:r w:rsidRPr="00277F62">
        <w:rPr>
          <w:b/>
          <w:sz w:val="28"/>
        </w:rPr>
        <w:t>:</w:t>
      </w:r>
    </w:p>
    <w:p w:rsidR="00867E80" w:rsidRDefault="00867E80" w:rsidP="00867E80">
      <w:pPr>
        <w:pStyle w:val="Prrafodelista"/>
        <w:numPr>
          <w:ilvl w:val="0"/>
          <w:numId w:val="8"/>
        </w:numPr>
        <w:spacing w:after="200" w:line="276" w:lineRule="auto"/>
        <w:jc w:val="both"/>
      </w:pPr>
      <w:r>
        <w:t xml:space="preserve">Las notas en negrillas es la </w:t>
      </w:r>
      <w:r w:rsidRPr="00277F62">
        <w:rPr>
          <w:b/>
        </w:rPr>
        <w:t>Auto-Evaluación</w:t>
      </w:r>
      <w:r>
        <w:t>.</w:t>
      </w:r>
    </w:p>
    <w:p w:rsidR="00867E80" w:rsidRDefault="00867E80" w:rsidP="00867E80">
      <w:pPr>
        <w:pStyle w:val="Prrafodelista"/>
        <w:numPr>
          <w:ilvl w:val="0"/>
          <w:numId w:val="8"/>
        </w:numPr>
        <w:spacing w:after="200" w:line="276" w:lineRule="auto"/>
        <w:jc w:val="both"/>
      </w:pPr>
      <w:r>
        <w:t xml:space="preserve">Las demás notas es la </w:t>
      </w:r>
      <w:r w:rsidRPr="00277F62">
        <w:rPr>
          <w:b/>
        </w:rPr>
        <w:t>Co-Evaluación</w:t>
      </w:r>
      <w:r>
        <w:t xml:space="preserve">, </w:t>
      </w:r>
      <w:proofErr w:type="spellStart"/>
      <w:r>
        <w:t>esta</w:t>
      </w:r>
      <w:proofErr w:type="spellEnd"/>
      <w:r>
        <w:t xml:space="preserve"> siempre se realiza de manera horizontal, para que luego puedan sacar el promedio.</w:t>
      </w:r>
    </w:p>
    <w:p w:rsidR="00867E80" w:rsidRDefault="00867E80" w:rsidP="00867E80">
      <w:pPr>
        <w:pStyle w:val="Prrafodelista"/>
        <w:numPr>
          <w:ilvl w:val="0"/>
          <w:numId w:val="8"/>
        </w:numPr>
        <w:spacing w:after="200" w:line="276" w:lineRule="auto"/>
        <w:jc w:val="both"/>
      </w:pPr>
      <w:r>
        <w:t xml:space="preserve">Ésta </w:t>
      </w:r>
      <w:r w:rsidRPr="00277F62">
        <w:rPr>
          <w:b/>
        </w:rPr>
        <w:t>Co-Evaluación</w:t>
      </w:r>
      <w:r>
        <w:t xml:space="preserve"> </w:t>
      </w:r>
      <w:r w:rsidRPr="00277F62">
        <w:rPr>
          <w:b/>
        </w:rPr>
        <w:t>Auto-Evaluación</w:t>
      </w:r>
      <w:r>
        <w:t xml:space="preserve"> siempre deben ir al final de cada documento que se les envíe a realizar.</w:t>
      </w:r>
    </w:p>
    <w:p w:rsidR="00867E80" w:rsidRPr="00FD43E3" w:rsidRDefault="00867E80" w:rsidP="00867E80">
      <w:pPr>
        <w:jc w:val="center"/>
        <w:rPr>
          <w:rFonts w:ascii="Lucida Sans" w:hAnsi="Lucida Sans"/>
          <w:b/>
          <w:sz w:val="32"/>
          <w:szCs w:val="32"/>
        </w:rPr>
      </w:pPr>
    </w:p>
    <w:p w:rsidR="006B0EE2" w:rsidRPr="000960A5" w:rsidRDefault="006B0EE2" w:rsidP="000960A5"/>
    <w:sectPr w:rsidR="006B0EE2" w:rsidRPr="000960A5" w:rsidSect="00D7685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766" w:rsidRDefault="00792766" w:rsidP="001739AC">
      <w:r>
        <w:separator/>
      </w:r>
    </w:p>
  </w:endnote>
  <w:endnote w:type="continuationSeparator" w:id="0">
    <w:p w:rsidR="00792766" w:rsidRDefault="00792766" w:rsidP="0017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A69" w:rsidRDefault="009E1A69" w:rsidP="009E1A69">
    <w:pPr>
      <w:pStyle w:val="Piedepgina"/>
      <w:jc w:val="center"/>
    </w:pPr>
    <w:r w:rsidRPr="00FF2C1C">
      <w:t xml:space="preserve">- </w:t>
    </w:r>
    <w:r w:rsidR="00B62368">
      <w:fldChar w:fldCharType="begin"/>
    </w:r>
    <w:r w:rsidR="00B62368">
      <w:instrText xml:space="preserve"> PAGE </w:instrText>
    </w:r>
    <w:r w:rsidR="00B62368">
      <w:fldChar w:fldCharType="separate"/>
    </w:r>
    <w:r w:rsidR="00867E80">
      <w:rPr>
        <w:noProof/>
      </w:rPr>
      <w:t>7</w:t>
    </w:r>
    <w:r w:rsidR="00B62368">
      <w:rPr>
        <w:noProof/>
      </w:rPr>
      <w:fldChar w:fldCharType="end"/>
    </w:r>
    <w:r w:rsidRPr="00FF2C1C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766" w:rsidRDefault="00792766" w:rsidP="001739AC">
      <w:r>
        <w:separator/>
      </w:r>
    </w:p>
  </w:footnote>
  <w:footnote w:type="continuationSeparator" w:id="0">
    <w:p w:rsidR="00792766" w:rsidRDefault="00792766" w:rsidP="0017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1086" w:rsidRPr="0028310C" w:rsidRDefault="00B554EA" w:rsidP="00D906F6">
    <w:pPr>
      <w:pStyle w:val="Encabezado"/>
      <w:pBdr>
        <w:bottom w:val="threeDEngrave" w:sz="24" w:space="1" w:color="auto"/>
      </w:pBdr>
      <w:jc w:val="right"/>
      <w:rPr>
        <w:sz w:val="52"/>
        <w:szCs w:val="52"/>
      </w:rPr>
    </w:pPr>
    <w:r w:rsidRPr="00B554EA">
      <w:rPr>
        <w:b/>
        <w:bCs/>
        <w:sz w:val="52"/>
        <w:szCs w:val="52"/>
      </w:rPr>
      <w:t>TIC-InnovaEdu</w:t>
    </w:r>
    <w:r w:rsidRPr="00B554EA">
      <w:rPr>
        <w:sz w:val="52"/>
        <w:szCs w:val="52"/>
      </w:rPr>
      <w:t>.</w:t>
    </w:r>
  </w:p>
  <w:p w:rsidR="00441086" w:rsidRDefault="00441086" w:rsidP="00441086">
    <w:pPr>
      <w:pStyle w:val="Encabezado"/>
    </w:pPr>
  </w:p>
  <w:p w:rsidR="00940F89" w:rsidRDefault="00940F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383"/>
      <w:gridCol w:w="2337"/>
    </w:tblGrid>
    <w:tr w:rsidR="00D906F6" w:rsidRPr="00D906F6" w:rsidTr="00D906F6">
      <w:trPr>
        <w:trHeight w:val="355"/>
        <w:jc w:val="center"/>
      </w:trPr>
      <w:tc>
        <w:tcPr>
          <w:tcW w:w="6421" w:type="dxa"/>
        </w:tcPr>
        <w:p w:rsidR="00D906F6" w:rsidRPr="00D906F6" w:rsidRDefault="00D906F6" w:rsidP="00D906F6">
          <w:pPr>
            <w:rPr>
              <w:szCs w:val="32"/>
              <w:lang w:val="es-EC"/>
            </w:rPr>
          </w:pPr>
          <w:r w:rsidRPr="00D906F6">
            <w:rPr>
              <w:szCs w:val="32"/>
              <w:lang w:val="es-EC"/>
            </w:rPr>
            <w:t xml:space="preserve">Sitio Web </w:t>
          </w:r>
          <w:proofErr w:type="spellStart"/>
          <w:r w:rsidRPr="00D906F6">
            <w:rPr>
              <w:szCs w:val="32"/>
              <w:lang w:val="es-EC"/>
            </w:rPr>
            <w:t>Molemotor</w:t>
          </w:r>
          <w:proofErr w:type="spellEnd"/>
        </w:p>
      </w:tc>
      <w:tc>
        <w:tcPr>
          <w:tcW w:w="2348" w:type="dxa"/>
        </w:tcPr>
        <w:p w:rsidR="00D906F6" w:rsidRPr="00D906F6" w:rsidRDefault="00001401" w:rsidP="00A7037A">
          <w:pPr>
            <w:pStyle w:val="Encabezado"/>
          </w:pPr>
          <w:r>
            <w:t>08 junio 2024</w:t>
          </w:r>
        </w:p>
      </w:tc>
    </w:tr>
    <w:tr w:rsidR="00D906F6" w:rsidRPr="00D906F6" w:rsidTr="00D906F6">
      <w:trPr>
        <w:trHeight w:val="112"/>
        <w:jc w:val="center"/>
      </w:trPr>
      <w:tc>
        <w:tcPr>
          <w:tcW w:w="6421" w:type="dxa"/>
        </w:tcPr>
        <w:p w:rsidR="00D906F6" w:rsidRPr="00D906F6" w:rsidRDefault="00D906F6" w:rsidP="00D906F6">
          <w:pPr>
            <w:rPr>
              <w:szCs w:val="32"/>
              <w:lang w:val="es-EC"/>
            </w:rPr>
          </w:pPr>
          <w:r w:rsidRPr="00D906F6">
            <w:rPr>
              <w:szCs w:val="32"/>
              <w:lang w:val="es-EC"/>
            </w:rPr>
            <w:t>Documento de Requerimientos Cliente</w:t>
          </w:r>
        </w:p>
      </w:tc>
      <w:tc>
        <w:tcPr>
          <w:tcW w:w="2348" w:type="dxa"/>
        </w:tcPr>
        <w:p w:rsidR="00D906F6" w:rsidRPr="00D906F6" w:rsidRDefault="00D906F6" w:rsidP="00A7037A">
          <w:pPr>
            <w:pStyle w:val="Encabezado"/>
          </w:pPr>
          <w:r w:rsidRPr="00D906F6">
            <w:t>Versión 1.0</w:t>
          </w:r>
        </w:p>
      </w:tc>
    </w:tr>
  </w:tbl>
  <w:p w:rsidR="00441086" w:rsidRDefault="004410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A2CB9"/>
    <w:multiLevelType w:val="hybridMultilevel"/>
    <w:tmpl w:val="78283836"/>
    <w:lvl w:ilvl="0" w:tplc="7ED8AE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3E8B"/>
    <w:multiLevelType w:val="hybridMultilevel"/>
    <w:tmpl w:val="2F8A3B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2DBE"/>
    <w:multiLevelType w:val="multilevel"/>
    <w:tmpl w:val="1E54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2EDF"/>
    <w:multiLevelType w:val="hybridMultilevel"/>
    <w:tmpl w:val="D76C0D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F1015"/>
    <w:multiLevelType w:val="hybridMultilevel"/>
    <w:tmpl w:val="D444AE1E"/>
    <w:lvl w:ilvl="0" w:tplc="300A000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105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112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12000" w:hanging="360"/>
      </w:pPr>
      <w:rPr>
        <w:rFonts w:ascii="Wingdings" w:hAnsi="Wingdings" w:hint="default"/>
      </w:rPr>
    </w:lvl>
  </w:abstractNum>
  <w:abstractNum w:abstractNumId="5" w15:restartNumberingAfterBreak="0">
    <w:nsid w:val="2BA93020"/>
    <w:multiLevelType w:val="hybridMultilevel"/>
    <w:tmpl w:val="B0DA1DB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0012A"/>
    <w:multiLevelType w:val="multilevel"/>
    <w:tmpl w:val="8D98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E37D0"/>
    <w:multiLevelType w:val="hybridMultilevel"/>
    <w:tmpl w:val="EBE8A3E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F91A72"/>
    <w:multiLevelType w:val="hybridMultilevel"/>
    <w:tmpl w:val="8872F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B639A"/>
    <w:multiLevelType w:val="hybridMultilevel"/>
    <w:tmpl w:val="88280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A2B8F"/>
    <w:multiLevelType w:val="hybridMultilevel"/>
    <w:tmpl w:val="744ADDF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37F62"/>
    <w:multiLevelType w:val="hybridMultilevel"/>
    <w:tmpl w:val="2A9279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23FB2"/>
    <w:multiLevelType w:val="multilevel"/>
    <w:tmpl w:val="AB9C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B1A30"/>
    <w:multiLevelType w:val="hybridMultilevel"/>
    <w:tmpl w:val="14BCC8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F7265"/>
    <w:multiLevelType w:val="hybridMultilevel"/>
    <w:tmpl w:val="AD7032C2"/>
    <w:lvl w:ilvl="0" w:tplc="85881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0441F0">
      <w:start w:val="21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A8D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A29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3208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942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F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7C9C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58F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C16363E"/>
    <w:multiLevelType w:val="hybridMultilevel"/>
    <w:tmpl w:val="5388D9F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9"/>
  </w:num>
  <w:num w:numId="4">
    <w:abstractNumId w:val="11"/>
  </w:num>
  <w:num w:numId="5">
    <w:abstractNumId w:val="8"/>
  </w:num>
  <w:num w:numId="6">
    <w:abstractNumId w:val="1"/>
  </w:num>
  <w:num w:numId="7">
    <w:abstractNumId w:val="0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12"/>
  </w:num>
  <w:num w:numId="13">
    <w:abstractNumId w:val="7"/>
  </w:num>
  <w:num w:numId="14">
    <w:abstractNumId w:val="13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C" w:vendorID="64" w:dllVersion="6" w:nlCheck="1" w:checkStyle="1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EC" w:vendorID="64" w:dllVersion="4096" w:nlCheck="1" w:checkStyle="0"/>
  <w:activeWritingStyle w:appName="MSWord" w:lang="es-CO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4F"/>
    <w:rsid w:val="00001401"/>
    <w:rsid w:val="0000551E"/>
    <w:rsid w:val="00025BC3"/>
    <w:rsid w:val="00034CDC"/>
    <w:rsid w:val="00037966"/>
    <w:rsid w:val="000418C2"/>
    <w:rsid w:val="00062D44"/>
    <w:rsid w:val="000644B2"/>
    <w:rsid w:val="00087E38"/>
    <w:rsid w:val="000920F3"/>
    <w:rsid w:val="0009343E"/>
    <w:rsid w:val="000960A5"/>
    <w:rsid w:val="00097D25"/>
    <w:rsid w:val="000B5F26"/>
    <w:rsid w:val="000E7285"/>
    <w:rsid w:val="000F462D"/>
    <w:rsid w:val="0010634B"/>
    <w:rsid w:val="00125638"/>
    <w:rsid w:val="00125B04"/>
    <w:rsid w:val="0012755F"/>
    <w:rsid w:val="001275E6"/>
    <w:rsid w:val="001409EE"/>
    <w:rsid w:val="00156DDA"/>
    <w:rsid w:val="001638BB"/>
    <w:rsid w:val="001739AC"/>
    <w:rsid w:val="00190636"/>
    <w:rsid w:val="0019744A"/>
    <w:rsid w:val="001C038A"/>
    <w:rsid w:val="001C704A"/>
    <w:rsid w:val="001D3C2E"/>
    <w:rsid w:val="001F1951"/>
    <w:rsid w:val="001F4A30"/>
    <w:rsid w:val="001F652F"/>
    <w:rsid w:val="00203BE8"/>
    <w:rsid w:val="00234400"/>
    <w:rsid w:val="00240888"/>
    <w:rsid w:val="00263B89"/>
    <w:rsid w:val="0026753F"/>
    <w:rsid w:val="0027116F"/>
    <w:rsid w:val="0027799F"/>
    <w:rsid w:val="00292610"/>
    <w:rsid w:val="00293389"/>
    <w:rsid w:val="002B6340"/>
    <w:rsid w:val="002B7AE3"/>
    <w:rsid w:val="002C12FF"/>
    <w:rsid w:val="002D0D36"/>
    <w:rsid w:val="00315733"/>
    <w:rsid w:val="00316AD7"/>
    <w:rsid w:val="0034006E"/>
    <w:rsid w:val="00366BC2"/>
    <w:rsid w:val="00372228"/>
    <w:rsid w:val="00375676"/>
    <w:rsid w:val="003E36CD"/>
    <w:rsid w:val="003F3B06"/>
    <w:rsid w:val="00426714"/>
    <w:rsid w:val="00441086"/>
    <w:rsid w:val="00443D45"/>
    <w:rsid w:val="004468E5"/>
    <w:rsid w:val="00461921"/>
    <w:rsid w:val="004A4F6F"/>
    <w:rsid w:val="004E6670"/>
    <w:rsid w:val="004F169A"/>
    <w:rsid w:val="004F180C"/>
    <w:rsid w:val="00514619"/>
    <w:rsid w:val="0054672C"/>
    <w:rsid w:val="00550CCF"/>
    <w:rsid w:val="0056427D"/>
    <w:rsid w:val="00571D78"/>
    <w:rsid w:val="005769E5"/>
    <w:rsid w:val="00581410"/>
    <w:rsid w:val="00586019"/>
    <w:rsid w:val="005B2267"/>
    <w:rsid w:val="005C3FB0"/>
    <w:rsid w:val="005C614D"/>
    <w:rsid w:val="005D17C6"/>
    <w:rsid w:val="005E0B04"/>
    <w:rsid w:val="005F1A10"/>
    <w:rsid w:val="00600612"/>
    <w:rsid w:val="0063686E"/>
    <w:rsid w:val="006765FE"/>
    <w:rsid w:val="006B0CB7"/>
    <w:rsid w:val="006B0EE2"/>
    <w:rsid w:val="006B366B"/>
    <w:rsid w:val="006C6319"/>
    <w:rsid w:val="006D260C"/>
    <w:rsid w:val="006D2A90"/>
    <w:rsid w:val="006E034E"/>
    <w:rsid w:val="006F50BF"/>
    <w:rsid w:val="006F63DB"/>
    <w:rsid w:val="00711794"/>
    <w:rsid w:val="0071525E"/>
    <w:rsid w:val="00723042"/>
    <w:rsid w:val="00782151"/>
    <w:rsid w:val="0078773B"/>
    <w:rsid w:val="007878B0"/>
    <w:rsid w:val="00792766"/>
    <w:rsid w:val="00796E4F"/>
    <w:rsid w:val="007B056B"/>
    <w:rsid w:val="007B10DC"/>
    <w:rsid w:val="007B1365"/>
    <w:rsid w:val="007E2753"/>
    <w:rsid w:val="007F2CF1"/>
    <w:rsid w:val="008044C4"/>
    <w:rsid w:val="00814F17"/>
    <w:rsid w:val="00816617"/>
    <w:rsid w:val="0084285D"/>
    <w:rsid w:val="0084368A"/>
    <w:rsid w:val="00845CD4"/>
    <w:rsid w:val="00853DA5"/>
    <w:rsid w:val="00867E80"/>
    <w:rsid w:val="0089585B"/>
    <w:rsid w:val="008A66F0"/>
    <w:rsid w:val="008B1708"/>
    <w:rsid w:val="008B3CB3"/>
    <w:rsid w:val="008B7C18"/>
    <w:rsid w:val="008D0109"/>
    <w:rsid w:val="008D7866"/>
    <w:rsid w:val="00917BD1"/>
    <w:rsid w:val="00931B74"/>
    <w:rsid w:val="00940F89"/>
    <w:rsid w:val="0094172F"/>
    <w:rsid w:val="00950BB3"/>
    <w:rsid w:val="009804F1"/>
    <w:rsid w:val="009825C2"/>
    <w:rsid w:val="009A2373"/>
    <w:rsid w:val="009A356B"/>
    <w:rsid w:val="009A741B"/>
    <w:rsid w:val="009B43FC"/>
    <w:rsid w:val="009E1A69"/>
    <w:rsid w:val="009E2190"/>
    <w:rsid w:val="009F6835"/>
    <w:rsid w:val="00A04F75"/>
    <w:rsid w:val="00A132CD"/>
    <w:rsid w:val="00A13342"/>
    <w:rsid w:val="00A36F1F"/>
    <w:rsid w:val="00A4588F"/>
    <w:rsid w:val="00A71EB3"/>
    <w:rsid w:val="00A725A0"/>
    <w:rsid w:val="00A75ECC"/>
    <w:rsid w:val="00A779F5"/>
    <w:rsid w:val="00A818EE"/>
    <w:rsid w:val="00A91C46"/>
    <w:rsid w:val="00AB3D0E"/>
    <w:rsid w:val="00AD6235"/>
    <w:rsid w:val="00AD7185"/>
    <w:rsid w:val="00AF36C4"/>
    <w:rsid w:val="00B11DAA"/>
    <w:rsid w:val="00B220E0"/>
    <w:rsid w:val="00B4151D"/>
    <w:rsid w:val="00B4696C"/>
    <w:rsid w:val="00B554EA"/>
    <w:rsid w:val="00B62368"/>
    <w:rsid w:val="00B712D3"/>
    <w:rsid w:val="00B7248B"/>
    <w:rsid w:val="00B73008"/>
    <w:rsid w:val="00B87E33"/>
    <w:rsid w:val="00BA75F6"/>
    <w:rsid w:val="00BC3804"/>
    <w:rsid w:val="00BE14ED"/>
    <w:rsid w:val="00BE6BD6"/>
    <w:rsid w:val="00C47A82"/>
    <w:rsid w:val="00C61998"/>
    <w:rsid w:val="00C62672"/>
    <w:rsid w:val="00C66F5A"/>
    <w:rsid w:val="00C67487"/>
    <w:rsid w:val="00C67686"/>
    <w:rsid w:val="00C718A1"/>
    <w:rsid w:val="00C76511"/>
    <w:rsid w:val="00CD014E"/>
    <w:rsid w:val="00CD4C57"/>
    <w:rsid w:val="00CE02A5"/>
    <w:rsid w:val="00CF3636"/>
    <w:rsid w:val="00CF5B36"/>
    <w:rsid w:val="00D0231D"/>
    <w:rsid w:val="00D12635"/>
    <w:rsid w:val="00D15F13"/>
    <w:rsid w:val="00D1749E"/>
    <w:rsid w:val="00D240E2"/>
    <w:rsid w:val="00D2689E"/>
    <w:rsid w:val="00D354DC"/>
    <w:rsid w:val="00D47995"/>
    <w:rsid w:val="00D53364"/>
    <w:rsid w:val="00D5709E"/>
    <w:rsid w:val="00D62985"/>
    <w:rsid w:val="00D72CE4"/>
    <w:rsid w:val="00D7685B"/>
    <w:rsid w:val="00D8268D"/>
    <w:rsid w:val="00D906F6"/>
    <w:rsid w:val="00D937DA"/>
    <w:rsid w:val="00DC1CA7"/>
    <w:rsid w:val="00DD0958"/>
    <w:rsid w:val="00DE1CAB"/>
    <w:rsid w:val="00E21897"/>
    <w:rsid w:val="00E26C4A"/>
    <w:rsid w:val="00E31F33"/>
    <w:rsid w:val="00E433D3"/>
    <w:rsid w:val="00E97352"/>
    <w:rsid w:val="00EB5F24"/>
    <w:rsid w:val="00EB69EC"/>
    <w:rsid w:val="00ED7D68"/>
    <w:rsid w:val="00EF1A0F"/>
    <w:rsid w:val="00EF782D"/>
    <w:rsid w:val="00F2046B"/>
    <w:rsid w:val="00F20E90"/>
    <w:rsid w:val="00F45CBE"/>
    <w:rsid w:val="00F7137E"/>
    <w:rsid w:val="00F7382F"/>
    <w:rsid w:val="00F84C30"/>
    <w:rsid w:val="00FE2B63"/>
    <w:rsid w:val="00FE403E"/>
    <w:rsid w:val="00F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48CD5A"/>
  <w15:docId w15:val="{777276FF-C06B-4C2A-93F1-4CA1A883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7685B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EB69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0B5F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1063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F3B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940F8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940F89"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rsid w:val="0034006E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customStyle="1" w:styleId="Tabletext">
    <w:name w:val="Tabletext"/>
    <w:basedOn w:val="Normal"/>
    <w:rsid w:val="0034006E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796E4F"/>
    <w:rPr>
      <w:color w:val="0000FF"/>
      <w:u w:val="single"/>
    </w:rPr>
  </w:style>
  <w:style w:type="table" w:styleId="Tablaconlista2">
    <w:name w:val="Table List 2"/>
    <w:basedOn w:val="Tablanormal"/>
    <w:rsid w:val="002933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media2-nfasis1">
    <w:name w:val="Medium List 2 Accent 1"/>
    <w:basedOn w:val="Tablanormal"/>
    <w:uiPriority w:val="66"/>
    <w:rsid w:val="002B7AE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84368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EB69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69EC"/>
    <w:pPr>
      <w:spacing w:line="259" w:lineRule="auto"/>
      <w:outlineLvl w:val="9"/>
    </w:pPr>
    <w:rPr>
      <w:lang w:val="es-EC" w:eastAsia="es-EC"/>
    </w:rPr>
  </w:style>
  <w:style w:type="paragraph" w:styleId="ndice1">
    <w:name w:val="index 1"/>
    <w:basedOn w:val="Normal"/>
    <w:next w:val="Normal"/>
    <w:autoRedefine/>
    <w:semiHidden/>
    <w:unhideWhenUsed/>
    <w:rsid w:val="00001401"/>
    <w:pPr>
      <w:ind w:left="240" w:hanging="240"/>
    </w:pPr>
  </w:style>
  <w:style w:type="character" w:customStyle="1" w:styleId="Ttulo2Car">
    <w:name w:val="Título 2 Car"/>
    <w:basedOn w:val="Fuentedeprrafopredeter"/>
    <w:link w:val="Ttulo2"/>
    <w:rsid w:val="000B5F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semiHidden/>
    <w:rsid w:val="001063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pre-wrap">
    <w:name w:val="whitespace-pre-wrap"/>
    <w:basedOn w:val="Normal"/>
    <w:rsid w:val="00CF3636"/>
    <w:pPr>
      <w:spacing w:before="100" w:beforeAutospacing="1" w:after="100" w:afterAutospacing="1"/>
    </w:pPr>
    <w:rPr>
      <w:lang w:val="es-CO" w:eastAsia="es-CO"/>
    </w:rPr>
  </w:style>
  <w:style w:type="paragraph" w:customStyle="1" w:styleId="whitespace-normal">
    <w:name w:val="whitespace-normal"/>
    <w:basedOn w:val="Normal"/>
    <w:rsid w:val="00CF3636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ltsmalc.WRKS64-135FIEC\Escritorio\Plantilla%20de%20Requerimientos%20Client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14354-8F2E-44E5-90D7-75647C6E9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de Requerimientos Cliente.dot</Template>
  <TotalTime>1</TotalTime>
  <Pages>10</Pages>
  <Words>1172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del proyecto&gt;</vt:lpstr>
    </vt:vector>
  </TitlesOfParts>
  <Company>Proyecto VLIR - Componente 8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cltsmalc</dc:creator>
  <cp:keywords/>
  <dc:description/>
  <cp:lastModifiedBy>Dirly Caicedo</cp:lastModifiedBy>
  <cp:revision>2</cp:revision>
  <cp:lastPrinted>2008-11-18T22:21:00Z</cp:lastPrinted>
  <dcterms:created xsi:type="dcterms:W3CDTF">2024-07-08T03:59:00Z</dcterms:created>
  <dcterms:modified xsi:type="dcterms:W3CDTF">2024-07-08T03:59:00Z</dcterms:modified>
</cp:coreProperties>
</file>